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44006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40068" w:rsidRDefault="00542033" w:rsidP="004B6AFE">
            <w:pPr>
              <w:rPr>
                <w:b/>
                <w:i/>
                <w:sz w:val="28"/>
                <w:szCs w:val="28"/>
              </w:rPr>
            </w:pPr>
            <w:r w:rsidRPr="00440068">
              <w:rPr>
                <w:b/>
                <w:sz w:val="28"/>
                <w:szCs w:val="28"/>
              </w:rPr>
              <w:t xml:space="preserve">[Assignment / </w:t>
            </w:r>
            <w:r w:rsidR="000035F9" w:rsidRPr="00440068">
              <w:rPr>
                <w:b/>
                <w:sz w:val="28"/>
                <w:szCs w:val="28"/>
                <w:lang w:val="id-ID"/>
              </w:rPr>
              <w:t>Project</w:t>
            </w:r>
            <w:r w:rsidRPr="00440068">
              <w:rPr>
                <w:b/>
                <w:sz w:val="28"/>
                <w:szCs w:val="28"/>
              </w:rPr>
              <w:t>]</w:t>
            </w:r>
            <w:r w:rsidR="000035F9" w:rsidRPr="00440068">
              <w:rPr>
                <w:b/>
                <w:sz w:val="28"/>
                <w:szCs w:val="28"/>
                <w:lang w:val="id-ID"/>
              </w:rPr>
              <w:t xml:space="preserve"> </w:t>
            </w:r>
            <w:r w:rsidR="000035F9" w:rsidRPr="00440068">
              <w:rPr>
                <w:b/>
                <w:sz w:val="28"/>
                <w:szCs w:val="28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440068" w:rsidRDefault="000035F9" w:rsidP="00054DF7">
            <w:pPr>
              <w:spacing w:before="240"/>
              <w:jc w:val="center"/>
              <w:rPr>
                <w:sz w:val="28"/>
                <w:szCs w:val="28"/>
                <w:lang w:val="id-ID"/>
              </w:rPr>
            </w:pPr>
            <w:r w:rsidRPr="00440068">
              <w:rPr>
                <w:noProof/>
                <w:sz w:val="28"/>
                <w:szCs w:val="2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44006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sz w:val="28"/>
                <w:szCs w:val="28"/>
                <w:lang w:val="id-ID"/>
              </w:rPr>
            </w:pPr>
            <w:r w:rsidRPr="00440068">
              <w:rPr>
                <w:i/>
                <w:sz w:val="28"/>
                <w:szCs w:val="28"/>
                <w:lang w:val="id-ID"/>
              </w:rPr>
              <w:tab/>
            </w:r>
          </w:p>
        </w:tc>
      </w:tr>
      <w:tr w:rsidR="000035F9" w:rsidRPr="0044006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7E6CD8F7" w:rsidR="000035F9" w:rsidRPr="00440068" w:rsidRDefault="000035F9" w:rsidP="00DF7A94">
            <w:pPr>
              <w:pStyle w:val="Header"/>
              <w:rPr>
                <w:sz w:val="28"/>
                <w:szCs w:val="28"/>
              </w:rPr>
            </w:pPr>
            <w:r w:rsidRPr="00440068">
              <w:rPr>
                <w:sz w:val="28"/>
                <w:szCs w:val="28"/>
              </w:rPr>
              <w:t>&lt;C</w:t>
            </w:r>
            <w:r w:rsidR="00884476">
              <w:rPr>
                <w:sz w:val="28"/>
                <w:szCs w:val="28"/>
              </w:rPr>
              <w:t>OMP6176</w:t>
            </w:r>
            <w:r w:rsidRPr="00440068">
              <w:rPr>
                <w:sz w:val="28"/>
                <w:szCs w:val="28"/>
              </w:rPr>
              <w:t>&gt;</w:t>
            </w:r>
          </w:p>
          <w:p w14:paraId="36656A16" w14:textId="36C75497" w:rsidR="000035F9" w:rsidRPr="00440068" w:rsidRDefault="000035F9" w:rsidP="00DF7A94">
            <w:pPr>
              <w:pStyle w:val="Header"/>
              <w:rPr>
                <w:sz w:val="28"/>
                <w:szCs w:val="28"/>
                <w:lang w:val="id-ID"/>
              </w:rPr>
            </w:pPr>
            <w:r w:rsidRPr="00440068">
              <w:rPr>
                <w:sz w:val="28"/>
                <w:szCs w:val="28"/>
              </w:rPr>
              <w:t>&lt;</w:t>
            </w:r>
            <w:r w:rsidR="00884476">
              <w:rPr>
                <w:sz w:val="28"/>
                <w:szCs w:val="28"/>
              </w:rPr>
              <w:t>Human and Computer Interaction</w:t>
            </w:r>
            <w:r w:rsidRPr="00440068">
              <w:rPr>
                <w:sz w:val="28"/>
                <w:szCs w:val="28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44006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b/>
                <w:sz w:val="28"/>
                <w:szCs w:val="28"/>
                <w:lang w:val="id-ID"/>
              </w:rPr>
            </w:pPr>
          </w:p>
        </w:tc>
      </w:tr>
      <w:tr w:rsidR="000035F9" w:rsidRPr="0044006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F6512A9" w:rsidR="000035F9" w:rsidRPr="00440068" w:rsidRDefault="00A97D57" w:rsidP="005B66A9">
            <w:pPr>
              <w:pStyle w:val="Header"/>
              <w:rPr>
                <w:b/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Even</w:t>
            </w:r>
            <w:r w:rsidR="000035F9" w:rsidRPr="00440068">
              <w:rPr>
                <w:iCs/>
                <w:sz w:val="28"/>
                <w:szCs w:val="28"/>
              </w:rPr>
              <w:t xml:space="preserve"> </w:t>
            </w:r>
            <w:r w:rsidR="000035F9" w:rsidRPr="00440068">
              <w:rPr>
                <w:iCs/>
                <w:sz w:val="28"/>
                <w:szCs w:val="28"/>
                <w:lang w:val="id-ID"/>
              </w:rPr>
              <w:t>Semester</w:t>
            </w:r>
            <w:r>
              <w:rPr>
                <w:iCs/>
                <w:sz w:val="28"/>
                <w:szCs w:val="28"/>
              </w:rPr>
              <w:t xml:space="preserve"> </w:t>
            </w:r>
            <w:r w:rsidR="00884476">
              <w:rPr>
                <w:iCs/>
                <w:sz w:val="28"/>
                <w:szCs w:val="28"/>
              </w:rPr>
              <w:t>2020</w:t>
            </w:r>
            <w:r w:rsidR="000035F9" w:rsidRPr="00440068">
              <w:rPr>
                <w:iCs/>
                <w:sz w:val="28"/>
                <w:szCs w:val="28"/>
                <w:lang w:val="id-ID"/>
              </w:rPr>
              <w:t>/</w:t>
            </w:r>
            <w:r w:rsidR="00884476">
              <w:rPr>
                <w:iCs/>
                <w:sz w:val="28"/>
                <w:szCs w:val="28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440068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b/>
                <w:sz w:val="28"/>
                <w:szCs w:val="28"/>
              </w:rPr>
            </w:pPr>
          </w:p>
        </w:tc>
      </w:tr>
    </w:tbl>
    <w:p w14:paraId="61BD2150" w14:textId="769A1CB2" w:rsidR="00643F75" w:rsidRPr="00440068" w:rsidRDefault="00643F75" w:rsidP="005B66A9">
      <w:pPr>
        <w:rPr>
          <w:sz w:val="28"/>
          <w:szCs w:val="28"/>
        </w:rPr>
      </w:pPr>
    </w:p>
    <w:p w14:paraId="5433A10A" w14:textId="77777777" w:rsidR="00740F48" w:rsidRPr="0044006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11C0AC67" w:rsidR="009F37DD" w:rsidRPr="00440068" w:rsidRDefault="00440068" w:rsidP="002F11B8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DanBam</w:t>
      </w:r>
    </w:p>
    <w:p w14:paraId="427A204C" w14:textId="7DF52455" w:rsidR="009F37DD" w:rsidRPr="0044006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Introduction</w:t>
      </w:r>
    </w:p>
    <w:p w14:paraId="32EE8CC9" w14:textId="77777777" w:rsidR="00B943D5" w:rsidRDefault="00B943D5" w:rsidP="00B943D5">
      <w:pPr>
        <w:pStyle w:val="ListParagraph"/>
        <w:spacing w:line="360" w:lineRule="auto"/>
        <w:ind w:left="1080"/>
        <w:jc w:val="both"/>
      </w:pPr>
      <w:r w:rsidRPr="00B943D5">
        <w:rPr>
          <w:b/>
        </w:rPr>
        <w:t xml:space="preserve">DanBam </w:t>
      </w:r>
      <w:r w:rsidRPr="00B943D5">
        <w:rPr>
          <w:bCs/>
        </w:rPr>
        <w:t>is a restaurant that is going viral in Korea.</w:t>
      </w:r>
      <w:r>
        <w:t xml:space="preserve"> </w:t>
      </w:r>
      <w:r w:rsidRPr="00B943D5">
        <w:rPr>
          <w:bCs/>
        </w:rPr>
        <w:t>Currently, DanBam has several branches all over Korea</w:t>
      </w:r>
      <w:r>
        <w:t xml:space="preserve">. DanBam Restaurant offers a menu of traditional Korean food which is packaged in a modern way. </w:t>
      </w:r>
    </w:p>
    <w:p w14:paraId="049BB817" w14:textId="77777777" w:rsidR="00B943D5" w:rsidRDefault="00B943D5" w:rsidP="00B943D5">
      <w:pPr>
        <w:pStyle w:val="ListParagraph"/>
        <w:spacing w:line="360" w:lineRule="auto"/>
        <w:ind w:left="1080"/>
        <w:jc w:val="both"/>
      </w:pPr>
      <w:r>
        <w:t xml:space="preserve">With technological developments, </w:t>
      </w:r>
      <w:r w:rsidRPr="00B943D5">
        <w:rPr>
          <w:b/>
          <w:bCs/>
        </w:rPr>
        <w:t>DanBam</w:t>
      </w:r>
      <w:r>
        <w:t xml:space="preserve"> plans to expand their reach through online media, which in this case is by making a </w:t>
      </w:r>
      <w:r w:rsidRPr="00B943D5">
        <w:rPr>
          <w:b/>
          <w:bCs/>
        </w:rPr>
        <w:t>Website</w:t>
      </w:r>
      <w:r>
        <w:t xml:space="preserve">. First, </w:t>
      </w:r>
      <w:r w:rsidRPr="00B943D5">
        <w:rPr>
          <w:b/>
        </w:rPr>
        <w:t>DanBam</w:t>
      </w:r>
      <w:r>
        <w:t xml:space="preserve"> must create a </w:t>
      </w:r>
      <w:r w:rsidRPr="00B943D5">
        <w:rPr>
          <w:b/>
        </w:rPr>
        <w:t>logo</w:t>
      </w:r>
      <w:r>
        <w:t xml:space="preserve"> and </w:t>
      </w:r>
      <w:r w:rsidRPr="00B943D5">
        <w:rPr>
          <w:b/>
        </w:rPr>
        <w:t>company</w:t>
      </w:r>
      <w:r>
        <w:t xml:space="preserve"> </w:t>
      </w:r>
      <w:r w:rsidRPr="00B943D5">
        <w:rPr>
          <w:b/>
        </w:rPr>
        <w:t>website</w:t>
      </w:r>
      <w:r>
        <w:t xml:space="preserve"> that represents </w:t>
      </w:r>
      <w:r w:rsidRPr="00B943D5">
        <w:rPr>
          <w:b/>
        </w:rPr>
        <w:t>DanBam’s</w:t>
      </w:r>
      <w:r>
        <w:t xml:space="preserve"> image. With this website's existence, </w:t>
      </w:r>
      <w:r w:rsidRPr="00B943D5">
        <w:rPr>
          <w:b/>
        </w:rPr>
        <w:t>DanBam</w:t>
      </w:r>
      <w:r>
        <w:t xml:space="preserve"> hopes they can improve their service towards their customers. </w:t>
      </w:r>
      <w:r w:rsidRPr="00B943D5">
        <w:rPr>
          <w:b/>
        </w:rPr>
        <w:t>DanBam</w:t>
      </w:r>
      <w:r>
        <w:t xml:space="preserve"> entrusts you as a web designer to design and create their </w:t>
      </w:r>
      <w:r w:rsidRPr="00B943D5">
        <w:rPr>
          <w:b/>
        </w:rPr>
        <w:t>logo</w:t>
      </w:r>
      <w:r>
        <w:t xml:space="preserve"> and </w:t>
      </w:r>
      <w:r w:rsidRPr="00B943D5">
        <w:rPr>
          <w:b/>
        </w:rPr>
        <w:t>company</w:t>
      </w:r>
      <w:r>
        <w:t xml:space="preserve"> </w:t>
      </w:r>
      <w:r w:rsidRPr="00B943D5">
        <w:rPr>
          <w:b/>
        </w:rPr>
        <w:t>website</w:t>
      </w:r>
      <w:r>
        <w:t xml:space="preserve">. </w:t>
      </w:r>
    </w:p>
    <w:p w14:paraId="12AE8008" w14:textId="31090EA6" w:rsidR="009F37DD" w:rsidRPr="00440068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440068">
        <w:rPr>
          <w:rFonts w:ascii="Times New Roman" w:hAnsi="Times New Roman" w:cs="Times New Roman"/>
          <w:sz w:val="28"/>
          <w:szCs w:val="28"/>
        </w:rPr>
        <w:t>Documentation</w:t>
      </w:r>
    </w:p>
    <w:p w14:paraId="0B8F3D4A" w14:textId="20B88A7C" w:rsidR="002F11B8" w:rsidRDefault="00930040" w:rsidP="0044006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A57C0E" wp14:editId="3D323CBF">
            <wp:extent cx="6280785" cy="35331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216B" w14:textId="2250F0F7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This is the logo blueprint.</w:t>
      </w:r>
    </w:p>
    <w:p w14:paraId="1073A3DB" w14:textId="4B51436D" w:rsidR="00440068" w:rsidRDefault="00440068" w:rsidP="00440068">
      <w:pPr>
        <w:spacing w:line="360" w:lineRule="auto"/>
        <w:rPr>
          <w:sz w:val="28"/>
          <w:szCs w:val="28"/>
        </w:rPr>
      </w:pPr>
      <w:r w:rsidRPr="00440068">
        <w:rPr>
          <w:noProof/>
          <w:sz w:val="28"/>
          <w:szCs w:val="28"/>
        </w:rPr>
        <w:drawing>
          <wp:inline distT="0" distB="0" distL="0" distR="0" wp14:anchorId="69500689" wp14:editId="280AE0D2">
            <wp:extent cx="6280785" cy="3408680"/>
            <wp:effectExtent l="0" t="0" r="571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96DA" w14:textId="3CA1B2B0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This is the homepage blueprint. We use photoshop and it’s features such as blending.</w:t>
      </w:r>
    </w:p>
    <w:p w14:paraId="22E03497" w14:textId="3D284206" w:rsidR="00440068" w:rsidRDefault="00930040" w:rsidP="0044006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79C302" wp14:editId="6079A578">
            <wp:extent cx="6280785" cy="353314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BE1" w14:textId="210EA4BC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This is our website’s homepage. We use display flex to divide the page to two columns.</w:t>
      </w:r>
    </w:p>
    <w:p w14:paraId="467647E7" w14:textId="7344093E" w:rsidR="007507C2" w:rsidRDefault="00930040" w:rsidP="0044006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27358A" wp14:editId="0F88196C">
            <wp:extent cx="6280785" cy="35331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488" w14:textId="092C6629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This is our website’s menu. Please ignore the absurd price of vegetables. </w:t>
      </w:r>
    </w:p>
    <w:p w14:paraId="3972E9ED" w14:textId="35E036FE" w:rsidR="007507C2" w:rsidRDefault="00930040" w:rsidP="0044006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AD4EF" wp14:editId="4F7AD23C">
            <wp:extent cx="6280785" cy="3533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7707" w14:textId="006D7807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This is our website’s About Us page. </w:t>
      </w:r>
    </w:p>
    <w:p w14:paraId="06F46378" w14:textId="117B52C4" w:rsidR="005D2C8A" w:rsidRDefault="00930040" w:rsidP="0044006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ACEB456" wp14:editId="014364B6">
            <wp:extent cx="6280785" cy="3533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8F8" w14:textId="216E7351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This is our website’s location page.</w:t>
      </w:r>
    </w:p>
    <w:p w14:paraId="517EAB8F" w14:textId="75E1EF32" w:rsidR="005D2C8A" w:rsidRDefault="00930040" w:rsidP="0044006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61B7C" wp14:editId="07B2EAAF">
            <wp:extent cx="6280785" cy="3533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5722" w14:textId="12052438" w:rsidR="00930040" w:rsidRDefault="00930040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This is our website’s Contact Us.</w:t>
      </w:r>
    </w:p>
    <w:p w14:paraId="6A4B38A1" w14:textId="68C43679" w:rsidR="00172813" w:rsidRDefault="00172813" w:rsidP="0044006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05657C9" wp14:editId="37AC51A0">
            <wp:extent cx="6280785" cy="353314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A782" w14:textId="31525FA6" w:rsidR="00172813" w:rsidRPr="00440068" w:rsidRDefault="00172813" w:rsidP="004400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After users submit the Contact Us form, this is the thank you page.</w:t>
      </w:r>
    </w:p>
    <w:p w14:paraId="175CEEB2" w14:textId="6BE5C709" w:rsidR="009F37DD" w:rsidRPr="0044006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69119423" w14:textId="5E46E9C8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Fonts</w:t>
      </w:r>
    </w:p>
    <w:p w14:paraId="618383A2" w14:textId="0DA9CDCD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17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https://fonts.googleapis.com/css2?family=East+Sea+Dokdo&amp;family=Indie+Flower&amp;family=Roboto:wght@100&amp;display=swap</w:t>
        </w:r>
      </w:hyperlink>
    </w:p>
    <w:p w14:paraId="32A83723" w14:textId="0847B8B6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Banner</w:t>
      </w:r>
    </w:p>
    <w:p w14:paraId="6A12FDDB" w14:textId="60F9A97F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440068">
        <w:rPr>
          <w:rFonts w:ascii="Times New Roman" w:hAnsi="Times New Roman" w:cs="Times New Roman"/>
          <w:b w:val="0"/>
          <w:bCs w:val="0"/>
          <w:sz w:val="28"/>
          <w:szCs w:val="28"/>
        </w:rPr>
        <w:t>Dibuat dengan canva.com</w:t>
      </w:r>
    </w:p>
    <w:p w14:paraId="64E85715" w14:textId="61316C23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Gambar Restoran</w:t>
      </w:r>
    </w:p>
    <w:p w14:paraId="6A63C284" w14:textId="601F112A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18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www.google.com/url?sa=i&amp;url=https%3A%2F%2Ftravel.kompas.com%2Fread%2F2017%2F09%2F22%2F210300327%2Fini-dia-daftar-restoran-bar-dan-kafe-terbaik-di-jakarta%3Fpage%3Dall&amp;psig=AOvVaw1u55dEzSnJmzbOLcSWK6Iy&amp;ust=1622966353214000&amp;source=images&amp;cd=vfe&amp;ved=0CAIQjRxqFwoTCLDCofqCgPECFQAAAAAdAAAAABAD</w:t>
        </w:r>
      </w:hyperlink>
    </w:p>
    <w:p w14:paraId="4EAC397D" w14:textId="25E8695E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19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https://awsimages.detik.net.id/community/media/visual/2020/10/20/bukan-romantis-lampu-remang-remang-di-restoran-bikin-makanan-tak-enak_169.png?w=700&amp;q=90</w:t>
        </w:r>
      </w:hyperlink>
    </w:p>
    <w:p w14:paraId="400E6BEF" w14:textId="4EE4C234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20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https://www.eatout.co.za/wp-content/uploads/2020/03/Restaurants-and-coronavirus.jpg</w:t>
        </w:r>
      </w:hyperlink>
    </w:p>
    <w:p w14:paraId="3E6F5D5E" w14:textId="040B1AB6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Gambar makanan</w:t>
      </w:r>
    </w:p>
    <w:p w14:paraId="3658402E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21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https://www.royco.co.id/content/dam/unilever/knorr_world/indonesia/general_image/royco_id_5_tips_membuat_rendang_sapi_lezat_dan_empuk_tiff-2288164-jpg.jpg.ulenscale.460x460.jpg</w:t>
        </w:r>
      </w:hyperlink>
    </w:p>
    <w:p w14:paraId="72A2E6F2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22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https://jajabakes.com/wp-content/uploads/2018/08/kimbap2-720x720.jpg</w:t>
        </w:r>
      </w:hyperlink>
    </w:p>
    <w:p w14:paraId="6E82C1A1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3" w:tgtFrame="_blank" w:tooltip="https://images.tokopedia.net/img/cache/500-square/VqbcmM/2021/2/4/40e21676-5cb5-4982-9f59-eb3bf0617c15.jpg.webp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https://images.tokopedia.net/img/cache/500-square/VqbcmM/2021/2/4/40e21676-5cb5-4982-9f59-eb3bf0617c15.jpg.webp</w:t>
        </w:r>
      </w:hyperlink>
    </w:p>
    <w:p w14:paraId="294B3719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4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https://www.maangchi.com/wp-content/uploads/2014/06/Kimchi_f.jpg</w:t>
        </w:r>
      </w:hyperlink>
    </w:p>
    <w:p w14:paraId="458D8C6E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5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https://upload.wikimedia.org/wikipedia/commons/7/78/Jajangmyeon.jpg</w:t>
        </w:r>
      </w:hyperlink>
    </w:p>
    <w:p w14:paraId="62512356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6" w:tgtFrame="_blank" w:tooltip="https://cdn.yummy.co.id/content-images/images/20200717/rdKfFbt3Gxzo1wb5QKoMSo4S2HXe6KS6-31353934393730363533d41d8cd98f00b204e9800998ecf8427e_800x800.jpg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https://cdn.yummy.co.id/content-images/images/20200717/rdKfFbt3Gxzo1wb5QKoMSo4S2HXe6KS6-31353934393730363533d41d8cd98f00b204e9800998ecf8427e_800x800.jpg</w:t>
        </w:r>
      </w:hyperlink>
    </w:p>
    <w:p w14:paraId="390C6D2B" w14:textId="06CA42AD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t>Gambar minuman</w:t>
      </w:r>
    </w:p>
    <w:p w14:paraId="66786714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7" w:tgtFrame="_blank" w:tooltip="https://pict.sindonews.net/dyn/360/pena/news/2021/05/15/155/427460/ini-beberapa-manfaat-yang-bisa-diperoleh-dari-mengonsumsi-kopi-kah.jpg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https://pict.sindonews.net/dyn/360/pena/news/2021/05/15/155/427460/ini-beberapa-manfaat-yang-bisa-diperoleh-dari-mengonsumsi-kopi-kah.jpg</w:t>
        </w:r>
      </w:hyperlink>
    </w:p>
    <w:p w14:paraId="341763F3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8" w:tgtFrame="_blank" w:tooltip="https://gowine.id/wp-content/uploads/2020/08/Jinro-Chamisul.jpg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https://gowine.id/wp-content/uploads/2020/08/Jinro-Chamisul.jpg</w:t>
        </w:r>
      </w:hyperlink>
    </w:p>
    <w:p w14:paraId="00623A85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29" w:tgtFrame="_blank" w:tooltip="https://sc04.alicdn.com/kf/Udba852d6198d492a899d7a93d74320edP.jpg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https://sc04.alicdn.com/kf/Udba852d6198d492a899d7a93d74320edP.jpg</w:t>
        </w:r>
      </w:hyperlink>
    </w:p>
    <w:p w14:paraId="536BC09B" w14:textId="46EC41F2" w:rsidR="00440068" w:rsidRPr="00B943D5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  <w:lang w:val="id-ID"/>
        </w:rPr>
      </w:pPr>
      <w:hyperlink r:id="rId30" w:tgtFrame="_blank" w:tooltip="https://lh3.googleusercontent.com/proxy/uDQ93-OeZRt92P-IPapePYiT1N8n_BjSShlgQH9jVAGWHNm0cofxxQCNSAYPW8aDStg9gZ9IW4FQIjNXplxZEHDtRRvoup1-thx_L5hzRHMxlMunWVTpycD-EQtKaKA6K0SJ2cDuLmptVCQGvxPo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  <w:lang w:val="id-ID"/>
          </w:rPr>
          <w:t>https://lh3.googleusercontent.com/proxy/uDQ93-OeZRt92P-IPapePYiT1N8n_BjSShlgQH9jVAGWHNm0cofxxQCNSAYPW8aDStg9gZ9IW4FQIjNXplxZEHDtRRvoup1-thx_L5hzRHMxlMunWVTpycD-EQtKaKA6K0SJ2cDuLmptVCQGvxPo</w:t>
        </w:r>
      </w:hyperlink>
    </w:p>
    <w:p w14:paraId="70AABC2D" w14:textId="519DF2BA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id-ID"/>
        </w:rPr>
      </w:pPr>
      <w:r w:rsidRPr="00440068">
        <w:rPr>
          <w:rFonts w:ascii="Times New Roman" w:hAnsi="Times New Roman" w:cs="Times New Roman"/>
          <w:sz w:val="28"/>
          <w:szCs w:val="28"/>
        </w:rPr>
        <w:t>Gambar Dessert</w:t>
      </w:r>
    </w:p>
    <w:p w14:paraId="353BD3FB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31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https://newzodiac.al/club/new/wp-content/uploads/2020/10/milkshake-1-300x300.jpg</w:t>
        </w:r>
      </w:hyperlink>
    </w:p>
    <w:p w14:paraId="5340242A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32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https://s3.envato.com/files/257120277/IMG_4155-1.jpg</w:t>
        </w:r>
      </w:hyperlink>
    </w:p>
    <w:p w14:paraId="5EB8533F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33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https://www.theflavorbender.com/wp-content/uploads/2018/01/Pancake-Mix-Waffle-Mix-The-Flavor-Bender-Featured-Image-SQ-9.jpg</w:t>
        </w:r>
      </w:hyperlink>
    </w:p>
    <w:p w14:paraId="605E789E" w14:textId="77777777" w:rsidR="00440068" w:rsidRPr="00440068" w:rsidRDefault="005822CA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hyperlink r:id="rId34" w:history="1">
        <w:r w:rsidR="00440068" w:rsidRPr="00440068">
          <w:rPr>
            <w:rStyle w:val="Hyperlink"/>
            <w:rFonts w:ascii="Times New Roman" w:hAnsi="Times New Roman" w:cs="Times New Roman"/>
            <w:b w:val="0"/>
            <w:bCs w:val="0"/>
            <w:sz w:val="28"/>
            <w:szCs w:val="28"/>
          </w:rPr>
          <w:t>https://www.mapleandmango.com/wp-content/uploads/2021/02/german-waffles-feature.jpg</w:t>
        </w:r>
      </w:hyperlink>
    </w:p>
    <w:p w14:paraId="45CDE501" w14:textId="77777777" w:rsidR="00440068" w:rsidRPr="00440068" w:rsidRDefault="00440068" w:rsidP="00440068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07473ED" w14:textId="30A4BEE6" w:rsidR="00682E72" w:rsidRPr="00440068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0068">
        <w:rPr>
          <w:rFonts w:ascii="Times New Roman" w:hAnsi="Times New Roman" w:cs="Times New Roman"/>
          <w:sz w:val="28"/>
          <w:szCs w:val="28"/>
        </w:rPr>
        <w:lastRenderedPageBreak/>
        <w:t>Group Member</w:t>
      </w:r>
    </w:p>
    <w:p w14:paraId="26DF70A3" w14:textId="06465B7C" w:rsidR="00842715" w:rsidRDefault="00440068" w:rsidP="00A60661">
      <w:pPr>
        <w:pStyle w:val="ListParagraph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40068">
        <w:rPr>
          <w:sz w:val="28"/>
          <w:szCs w:val="28"/>
        </w:rPr>
        <w:t>2440030361</w:t>
      </w:r>
      <w:r>
        <w:rPr>
          <w:sz w:val="28"/>
          <w:szCs w:val="28"/>
        </w:rPr>
        <w:t xml:space="preserve"> - Beni Garcia</w:t>
      </w:r>
    </w:p>
    <w:p w14:paraId="5430526E" w14:textId="29651664" w:rsidR="00440068" w:rsidRDefault="00440068" w:rsidP="00A60661">
      <w:pPr>
        <w:pStyle w:val="ListParagraph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40068">
        <w:rPr>
          <w:sz w:val="28"/>
          <w:szCs w:val="28"/>
        </w:rPr>
        <w:t>2440023444</w:t>
      </w:r>
      <w:r>
        <w:rPr>
          <w:sz w:val="28"/>
          <w:szCs w:val="28"/>
        </w:rPr>
        <w:t xml:space="preserve"> - Adrian Putraagung</w:t>
      </w:r>
    </w:p>
    <w:p w14:paraId="1A7E4D36" w14:textId="2AFE7131" w:rsidR="00440068" w:rsidRPr="00440068" w:rsidRDefault="00440068" w:rsidP="00A60661">
      <w:pPr>
        <w:pStyle w:val="ListParagraph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40068">
        <w:rPr>
          <w:sz w:val="28"/>
          <w:szCs w:val="28"/>
        </w:rPr>
        <w:t>2440030456</w:t>
      </w:r>
      <w:r>
        <w:rPr>
          <w:sz w:val="28"/>
          <w:szCs w:val="28"/>
        </w:rPr>
        <w:t xml:space="preserve"> - Vetri Marvel Budiman</w:t>
      </w:r>
    </w:p>
    <w:sectPr w:rsidR="00440068" w:rsidRPr="00440068" w:rsidSect="00DF2179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7A5CB" w14:textId="77777777" w:rsidR="005822CA" w:rsidRDefault="005822CA" w:rsidP="00273E4A">
      <w:r>
        <w:separator/>
      </w:r>
    </w:p>
  </w:endnote>
  <w:endnote w:type="continuationSeparator" w:id="0">
    <w:p w14:paraId="132FE710" w14:textId="77777777" w:rsidR="005822CA" w:rsidRDefault="005822CA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31AEB" w14:textId="77777777" w:rsidR="005822CA" w:rsidRDefault="005822CA" w:rsidP="00273E4A">
      <w:r>
        <w:separator/>
      </w:r>
    </w:p>
  </w:footnote>
  <w:footnote w:type="continuationSeparator" w:id="0">
    <w:p w14:paraId="55D239D2" w14:textId="77777777" w:rsidR="005822CA" w:rsidRDefault="005822CA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72813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44A5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3439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0068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2CA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2C8A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09E4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07C2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84476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0040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9F5F38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97D57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3D5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ＭＳ 明朝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ＭＳ 明朝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ＭＳ 明朝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ＭＳ 明朝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ＭＳ 明朝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ＭＳ 明朝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ＭＳ 明朝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ＭＳ 明朝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440068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0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google.com/url?sa=i&amp;url=https%3A%2F%2Ftravel.kompas.com%2Fread%2F2017%2F09%2F22%2F210300327%2Fini-dia-daftar-restoran-bar-dan-kafe-terbaik-di-jakarta%3Fpage%3Dall&amp;psig=AOvVaw1u55dEzSnJmzbOLcSWK6Iy&amp;ust=1622966353214000&amp;source=images&amp;cd=vfe&amp;ved=0CAIQjRxqFwoTCLDCofqCgPECFQAAAAAdAAAAABAD" TargetMode="External"/><Relationship Id="rId26" Type="http://schemas.openxmlformats.org/officeDocument/2006/relationships/hyperlink" Target="https://cdn.yummy.co.id/content-images/images/20200717/rdKfFbt3Gxzo1wb5QKoMSo4S2HXe6KS6-31353934393730363533d41d8cd98f00b204e9800998ecf8427e_800x800.jpg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royco.co.id/content/dam/unilever/knorr_world/indonesia/general_image/royco_id_5_tips_membuat_rendang_sapi_lezat_dan_empuk_tiff-2288164-jpg.jpg.ulenscale.460x460.jpg" TargetMode="External"/><Relationship Id="rId34" Type="http://schemas.openxmlformats.org/officeDocument/2006/relationships/hyperlink" Target="https://www.mapleandmango.com/wp-content/uploads/2021/02/german-waffles-feature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onts.googleapis.com/css2?family=East+Sea+Dokdo&amp;family=Indie+Flower&amp;family=Roboto:wght@100&amp;display=swap" TargetMode="External"/><Relationship Id="rId25" Type="http://schemas.openxmlformats.org/officeDocument/2006/relationships/hyperlink" Target="https://upload.wikimedia.org/wikipedia/commons/7/78/Jajangmyeon.jpg" TargetMode="External"/><Relationship Id="rId33" Type="http://schemas.openxmlformats.org/officeDocument/2006/relationships/hyperlink" Target="https://www.theflavorbender.com/wp-content/uploads/2018/01/Pancake-Mix-Waffle-Mix-The-Flavor-Bender-Featured-Image-SQ-9.jpg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eatout.co.za/wp-content/uploads/2020/03/Restaurants-and-coronavirus.jpg" TargetMode="External"/><Relationship Id="rId29" Type="http://schemas.openxmlformats.org/officeDocument/2006/relationships/hyperlink" Target="https://sc04.alicdn.com/kf/Udba852d6198d492a899d7a93d74320edP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aangchi.com/wp-content/uploads/2014/06/Kimchi_f.jpg" TargetMode="External"/><Relationship Id="rId32" Type="http://schemas.openxmlformats.org/officeDocument/2006/relationships/hyperlink" Target="https://s3.envato.com/files/257120277/IMG_4155-1.jpg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mages.tokopedia.net/img/cache/500-square/VqbcmM/2021/2/4/40e21676-5cb5-4982-9f59-eb3bf0617c15.jpg.webp" TargetMode="External"/><Relationship Id="rId28" Type="http://schemas.openxmlformats.org/officeDocument/2006/relationships/hyperlink" Target="https://gowine.id/wp-content/uploads/2020/08/Jinro-Chamisul.jpg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wsimages.detik.net.id/community/media/visual/2020/10/20/bukan-romantis-lampu-remang-remang-di-restoran-bikin-makanan-tak-enak_169.png?w=700&amp;q=90" TargetMode="External"/><Relationship Id="rId31" Type="http://schemas.openxmlformats.org/officeDocument/2006/relationships/hyperlink" Target="https://newzodiac.al/club/new/wp-content/uploads/2020/10/milkshake-1-300x300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jajabakes.com/wp-content/uploads/2018/08/kimbap2-720x720.jpg" TargetMode="External"/><Relationship Id="rId27" Type="http://schemas.openxmlformats.org/officeDocument/2006/relationships/hyperlink" Target="https://pict.sindonews.net/dyn/360/pena/news/2021/05/15/155/427460/ini-beberapa-manfaat-yang-bisa-diperoleh-dari-mengonsumsi-kopi-kah.jpg" TargetMode="External"/><Relationship Id="rId30" Type="http://schemas.openxmlformats.org/officeDocument/2006/relationships/hyperlink" Target="https://lh3.googleusercontent.com/proxy/uDQ93-OeZRt92P-IPapePYiT1N8n_BjSShlgQH9jVAGWHNm0cofxxQCNSAYPW8aDStg9gZ9IW4FQIjNXplxZEHDtRRvoup1-thx_L5hzRHMxlMunWVTpycD-EQtKaKA6K0SJ2cDuLmptVCQGvxPo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65</TotalTime>
  <Pages>8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VETRI MARVEL BUDIMAN</cp:lastModifiedBy>
  <cp:revision>10</cp:revision>
  <dcterms:created xsi:type="dcterms:W3CDTF">2021-06-16T07:53:00Z</dcterms:created>
  <dcterms:modified xsi:type="dcterms:W3CDTF">2021-06-16T12:56:00Z</dcterms:modified>
</cp:coreProperties>
</file>